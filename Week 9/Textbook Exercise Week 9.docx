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7136055E" w:rsidR="00272DDC" w:rsidRPr="006E6826" w:rsidRDefault="005B0158" w:rsidP="007F5540">
            <w:pPr>
              <w:keepNext/>
              <w:keepLines/>
            </w:pPr>
            <w:r>
              <w:t>Michael S</w:t>
            </w:r>
            <w:r w:rsidR="00E169C3">
              <w:t>chnell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BEDF817" w:rsidR="00272DDC" w:rsidRPr="006E6826" w:rsidRDefault="00A01251" w:rsidP="007F5540">
            <w:pPr>
              <w:keepNext/>
              <w:keepLines/>
            </w:pPr>
            <w:r>
              <w:t>Charles Morris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020BBAE8" w:rsidR="00272DDC" w:rsidRPr="006E6826" w:rsidRDefault="00661505" w:rsidP="007F5540">
            <w:pPr>
              <w:keepNext/>
              <w:keepLines/>
            </w:pPr>
            <w:r>
              <w:t>7</w:t>
            </w:r>
            <w:r w:rsidR="00A01251">
              <w:t>/</w:t>
            </w:r>
            <w:r>
              <w:t>16</w:t>
            </w:r>
            <w:r w:rsidR="00A01251"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7DBDC7" w14:textId="5EFF6FE5" w:rsidR="00A62D74" w:rsidRDefault="00BF7D66" w:rsidP="00BF7D66">
      <w:pPr>
        <w:pStyle w:val="Header"/>
        <w:keepNext/>
        <w:keepLines/>
        <w:tabs>
          <w:tab w:val="clear" w:pos="4320"/>
          <w:tab w:val="clear" w:pos="8640"/>
        </w:tabs>
        <w:jc w:val="center"/>
      </w:pPr>
      <w:r>
        <w:t xml:space="preserve">Textbook Exercise Week </w:t>
      </w:r>
      <w:r w:rsidR="009B50E4">
        <w:t>9</w:t>
      </w:r>
    </w:p>
    <w:p w14:paraId="3E591AF2" w14:textId="77777777" w:rsidR="00CC09BA" w:rsidRDefault="00CC09BA" w:rsidP="00BF7D66">
      <w:pPr>
        <w:pStyle w:val="Header"/>
        <w:keepNext/>
        <w:keepLines/>
        <w:tabs>
          <w:tab w:val="clear" w:pos="4320"/>
          <w:tab w:val="clear" w:pos="8640"/>
        </w:tabs>
        <w:jc w:val="center"/>
      </w:pPr>
    </w:p>
    <w:p w14:paraId="35303750" w14:textId="77777777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t>Managing a Program's Namespace</w:t>
      </w:r>
    </w:p>
    <w:p w14:paraId="15C6B98D" w14:textId="77777777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t>Scope</w:t>
      </w:r>
    </w:p>
    <w:p w14:paraId="03C926A0" w14:textId="77777777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t>Page 192</w:t>
      </w:r>
    </w:p>
    <w:p w14:paraId="56DB77C7" w14:textId="77777777" w:rsidR="000A0768" w:rsidRDefault="000A0768" w:rsidP="000A0768">
      <w:pPr>
        <w:pStyle w:val="Header"/>
        <w:keepNext/>
        <w:keepLines/>
        <w:numPr>
          <w:ilvl w:val="0"/>
          <w:numId w:val="16"/>
        </w:numPr>
      </w:pPr>
      <w:r w:rsidRPr="000A0768">
        <w:t>In the middle of the page is a very small code example block showing the effects of scope.</w:t>
      </w:r>
    </w:p>
    <w:p w14:paraId="17F8BDF8" w14:textId="3C04886D" w:rsidR="00701EF8" w:rsidRPr="000A0768" w:rsidRDefault="000337A7" w:rsidP="00701EF8">
      <w:pPr>
        <w:pStyle w:val="Header"/>
        <w:keepNext/>
        <w:keepLines/>
      </w:pPr>
      <w:r>
        <w:rPr>
          <w:noProof/>
        </w:rPr>
        <w:drawing>
          <wp:inline distT="0" distB="0" distL="0" distR="0" wp14:anchorId="14F284C8" wp14:editId="214FAE4D">
            <wp:extent cx="6309360" cy="3549015"/>
            <wp:effectExtent l="0" t="0" r="0" b="0"/>
            <wp:docPr id="691574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7466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53FD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1452F7BE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1782E3FD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76AEAE89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66FB774E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64BC2A63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6A0A10F6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0049484C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105C72A5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2E544A0C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6D1CFB39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77CBD134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7CC13D28" w14:textId="77777777" w:rsidR="000337A7" w:rsidRDefault="000337A7" w:rsidP="000A0768">
      <w:pPr>
        <w:pStyle w:val="Header"/>
        <w:keepNext/>
        <w:keepLines/>
        <w:rPr>
          <w:b/>
          <w:bCs/>
        </w:rPr>
      </w:pPr>
    </w:p>
    <w:p w14:paraId="3C8EFB37" w14:textId="6125A895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lastRenderedPageBreak/>
        <w:t>Using Keywords for Default and Optional Arguments</w:t>
      </w:r>
    </w:p>
    <w:p w14:paraId="5448325D" w14:textId="77777777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t>Page 194</w:t>
      </w:r>
    </w:p>
    <w:p w14:paraId="70C0FB44" w14:textId="77777777" w:rsidR="000A0768" w:rsidRPr="000A0768" w:rsidRDefault="000A0768" w:rsidP="000A0768">
      <w:pPr>
        <w:pStyle w:val="Header"/>
        <w:keepNext/>
        <w:keepLines/>
        <w:numPr>
          <w:ilvl w:val="0"/>
          <w:numId w:val="17"/>
        </w:numPr>
      </w:pPr>
      <w:r w:rsidRPr="000A0768">
        <w:t xml:space="preserve">An important note here is that the function that is used in this first code example block is </w:t>
      </w:r>
      <w:proofErr w:type="gramStart"/>
      <w:r w:rsidRPr="000A0768">
        <w:t>actually on</w:t>
      </w:r>
      <w:proofErr w:type="gramEnd"/>
      <w:r w:rsidRPr="000A0768">
        <w:t xml:space="preserve"> page 193 and will need to be entered.  Start this instruction set by entering that code on page 193 and then doing this first code example block on the top 1/4 of </w:t>
      </w:r>
      <w:proofErr w:type="gramStart"/>
      <w:r w:rsidRPr="000A0768">
        <w:t>the page</w:t>
      </w:r>
      <w:proofErr w:type="gramEnd"/>
      <w:r w:rsidRPr="000A0768">
        <w:t xml:space="preserve"> 194.</w:t>
      </w:r>
    </w:p>
    <w:p w14:paraId="3674459B" w14:textId="77777777" w:rsidR="000A0768" w:rsidRDefault="000A0768" w:rsidP="000A0768">
      <w:pPr>
        <w:pStyle w:val="Header"/>
        <w:keepNext/>
        <w:keepLines/>
        <w:numPr>
          <w:ilvl w:val="0"/>
          <w:numId w:val="17"/>
        </w:numPr>
      </w:pPr>
      <w:r w:rsidRPr="000A0768">
        <w:t>The second code example block is about 2/3 the way down on the page.  This also has a small definition of a function at the beginning of the code example block.</w:t>
      </w:r>
    </w:p>
    <w:p w14:paraId="74043483" w14:textId="020241D6" w:rsidR="00766A00" w:rsidRDefault="00CE3211" w:rsidP="000A0768">
      <w:pPr>
        <w:pStyle w:val="Header"/>
        <w:keepNext/>
        <w:keepLines/>
      </w:pPr>
      <w:r>
        <w:rPr>
          <w:noProof/>
        </w:rPr>
        <w:drawing>
          <wp:inline distT="0" distB="0" distL="0" distR="0" wp14:anchorId="2BA45089" wp14:editId="2A5F6F24">
            <wp:extent cx="6309360" cy="3549015"/>
            <wp:effectExtent l="0" t="0" r="0" b="0"/>
            <wp:docPr id="3210276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2763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591D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09420295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2AE42A13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367EFC17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67447C23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4D7E54BE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63D2CAFB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32A96196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63E52AE2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6103D00C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49EC44F0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71511A85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17256D42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6E537B67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33562B32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7812D118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7D4589A8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0CD848AE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363794FD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08B0823D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52EFD078" w14:textId="77777777" w:rsidR="006C6690" w:rsidRDefault="006C6690" w:rsidP="000A0768">
      <w:pPr>
        <w:pStyle w:val="Header"/>
        <w:keepNext/>
        <w:keepLines/>
        <w:rPr>
          <w:b/>
          <w:bCs/>
        </w:rPr>
      </w:pPr>
    </w:p>
    <w:p w14:paraId="259F2659" w14:textId="76812185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lastRenderedPageBreak/>
        <w:t>Higher-Order Functions</w:t>
      </w:r>
    </w:p>
    <w:p w14:paraId="658EF268" w14:textId="77777777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t xml:space="preserve">Functions as </w:t>
      </w:r>
      <w:proofErr w:type="gramStart"/>
      <w:r w:rsidRPr="000A0768">
        <w:rPr>
          <w:b/>
          <w:bCs/>
        </w:rPr>
        <w:t>First Class</w:t>
      </w:r>
      <w:proofErr w:type="gramEnd"/>
      <w:r w:rsidRPr="000A0768">
        <w:rPr>
          <w:b/>
          <w:bCs/>
        </w:rPr>
        <w:t xml:space="preserve"> Options</w:t>
      </w:r>
    </w:p>
    <w:p w14:paraId="37F663F6" w14:textId="77777777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t>Page 195</w:t>
      </w:r>
    </w:p>
    <w:p w14:paraId="0265A897" w14:textId="77777777" w:rsidR="000A0768" w:rsidRDefault="000A0768" w:rsidP="000A0768">
      <w:pPr>
        <w:pStyle w:val="Header"/>
        <w:keepNext/>
        <w:keepLines/>
        <w:numPr>
          <w:ilvl w:val="0"/>
          <w:numId w:val="18"/>
        </w:numPr>
      </w:pPr>
      <w:r w:rsidRPr="000A0768">
        <w:t xml:space="preserve">The code example </w:t>
      </w:r>
      <w:proofErr w:type="gramStart"/>
      <w:r w:rsidRPr="000A0768">
        <w:t>block  is</w:t>
      </w:r>
      <w:proofErr w:type="gramEnd"/>
      <w:r w:rsidRPr="000A0768">
        <w:t xml:space="preserve"> on the lower 1/3 of the page.</w:t>
      </w:r>
    </w:p>
    <w:p w14:paraId="650B1682" w14:textId="4576DE68" w:rsidR="006C6690" w:rsidRPr="000A0768" w:rsidRDefault="0004034F" w:rsidP="006C6690">
      <w:pPr>
        <w:pStyle w:val="Header"/>
        <w:keepNext/>
        <w:keepLines/>
      </w:pPr>
      <w:r>
        <w:rPr>
          <w:noProof/>
        </w:rPr>
        <w:drawing>
          <wp:inline distT="0" distB="0" distL="0" distR="0" wp14:anchorId="7C3F0F63" wp14:editId="46DACD03">
            <wp:extent cx="6309360" cy="3549015"/>
            <wp:effectExtent l="0" t="0" r="0" b="0"/>
            <wp:docPr id="18911339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392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430D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54107910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27055D0B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121E8BEF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2D5196F8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239A7F80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762C7D44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45D6C357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2DE700E7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1BDE85BF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02F3280D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4B4BF761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0363E38B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34B67068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5017B17C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12202384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5A94B3C0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1F2A8DD5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34664409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6945861F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00A73AA7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51676EC5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1A446CBC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40F153D8" w14:textId="77777777" w:rsidR="0004034F" w:rsidRDefault="0004034F" w:rsidP="000A0768">
      <w:pPr>
        <w:pStyle w:val="Header"/>
        <w:keepNext/>
        <w:keepLines/>
        <w:rPr>
          <w:b/>
          <w:bCs/>
        </w:rPr>
      </w:pPr>
    </w:p>
    <w:p w14:paraId="110162A1" w14:textId="4E0C1793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lastRenderedPageBreak/>
        <w:t>Page 196</w:t>
      </w:r>
    </w:p>
    <w:p w14:paraId="7D316FB0" w14:textId="77777777" w:rsidR="000A0768" w:rsidRPr="000A0768" w:rsidRDefault="000A0768" w:rsidP="000A0768">
      <w:pPr>
        <w:pStyle w:val="Header"/>
        <w:keepNext/>
        <w:keepLines/>
        <w:numPr>
          <w:ilvl w:val="0"/>
          <w:numId w:val="19"/>
        </w:numPr>
      </w:pPr>
      <w:r w:rsidRPr="000A0768">
        <w:t>The first code example block is near the very top of the page before the new subsection on Mapping.</w:t>
      </w:r>
    </w:p>
    <w:p w14:paraId="6C96A26E" w14:textId="77777777" w:rsidR="000A0768" w:rsidRPr="000A0768" w:rsidRDefault="000A0768" w:rsidP="000A0768">
      <w:pPr>
        <w:pStyle w:val="Header"/>
        <w:keepNext/>
        <w:keepLines/>
        <w:numPr>
          <w:ilvl w:val="0"/>
          <w:numId w:val="19"/>
        </w:numPr>
      </w:pPr>
      <w:r w:rsidRPr="000A0768">
        <w:t xml:space="preserve">After the Mapping subsection begins about 1/2 way down the page, the second code example block can be </w:t>
      </w:r>
      <w:proofErr w:type="gramStart"/>
      <w:r w:rsidRPr="000A0768">
        <w:t>found</w:t>
      </w:r>
      <w:proofErr w:type="gramEnd"/>
    </w:p>
    <w:p w14:paraId="69E23A96" w14:textId="77777777" w:rsidR="000A0768" w:rsidRPr="000A0768" w:rsidRDefault="000A0768" w:rsidP="000A0768">
      <w:pPr>
        <w:pStyle w:val="Header"/>
        <w:keepNext/>
        <w:keepLines/>
        <w:numPr>
          <w:ilvl w:val="0"/>
          <w:numId w:val="19"/>
        </w:numPr>
      </w:pPr>
      <w:r w:rsidRPr="000A0768">
        <w:t xml:space="preserve">The last code example </w:t>
      </w:r>
      <w:proofErr w:type="gramStart"/>
      <w:r w:rsidRPr="000A0768">
        <w:t>block</w:t>
      </w:r>
      <w:proofErr w:type="gramEnd"/>
      <w:r w:rsidRPr="000A0768">
        <w:t xml:space="preserve"> </w:t>
      </w:r>
      <w:proofErr w:type="gramStart"/>
      <w:r w:rsidRPr="000A0768">
        <w:t>at</w:t>
      </w:r>
      <w:proofErr w:type="gramEnd"/>
      <w:r w:rsidRPr="000A0768">
        <w:t xml:space="preserve"> the bottom of the page and is making some changes to the doctor program that is part of the chapter download.  It </w:t>
      </w:r>
      <w:proofErr w:type="gramStart"/>
      <w:r w:rsidRPr="000A0768">
        <w:t>continues on</w:t>
      </w:r>
      <w:proofErr w:type="gramEnd"/>
      <w:r w:rsidRPr="000A0768">
        <w:t xml:space="preserve"> the next page.  You should review and try this but do not need to take a screen shot of the work for this one.</w:t>
      </w:r>
    </w:p>
    <w:p w14:paraId="459CEB1D" w14:textId="78A626FD" w:rsidR="0004034F" w:rsidRDefault="004D4A9F" w:rsidP="000A0768">
      <w:pPr>
        <w:pStyle w:val="Header"/>
        <w:keepNext/>
        <w:keepLines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32A65B" wp14:editId="5ECF0FE4">
            <wp:extent cx="6309360" cy="3549015"/>
            <wp:effectExtent l="0" t="0" r="0" b="0"/>
            <wp:docPr id="11493577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7714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71C3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3E10A478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67FCC58A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30AA9F1A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3837BAD8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3BBB8EF9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3B223DC3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6DCA4D9E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672DFDCC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2741CE7E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423A07B8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09FA5658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1AF852F6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0907EB83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0839954F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38356B9A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31C67EAB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4F8D9736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36CA234C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65875F7D" w14:textId="77777777" w:rsidR="004D4A9F" w:rsidRDefault="004D4A9F" w:rsidP="000A0768">
      <w:pPr>
        <w:pStyle w:val="Header"/>
        <w:keepNext/>
        <w:keepLines/>
        <w:rPr>
          <w:b/>
          <w:bCs/>
        </w:rPr>
      </w:pPr>
    </w:p>
    <w:p w14:paraId="26EE8A99" w14:textId="03B8D9C7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lastRenderedPageBreak/>
        <w:t>Filtering</w:t>
      </w:r>
    </w:p>
    <w:p w14:paraId="2847DDF5" w14:textId="77777777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t>Page 197</w:t>
      </w:r>
    </w:p>
    <w:p w14:paraId="681AD9B1" w14:textId="77777777" w:rsidR="000A0768" w:rsidRDefault="000A0768" w:rsidP="000A0768">
      <w:pPr>
        <w:pStyle w:val="Header"/>
        <w:keepNext/>
        <w:keepLines/>
        <w:numPr>
          <w:ilvl w:val="0"/>
          <w:numId w:val="20"/>
        </w:numPr>
      </w:pPr>
      <w:r w:rsidRPr="000A0768">
        <w:t>Just a little below the 1/2 point on the page is the code example block for this page that needs a screen shot captured.</w:t>
      </w:r>
    </w:p>
    <w:p w14:paraId="306D51AA" w14:textId="28284D5E" w:rsidR="004D4A9F" w:rsidRPr="000A0768" w:rsidRDefault="00E359F0" w:rsidP="004D4A9F">
      <w:pPr>
        <w:pStyle w:val="Header"/>
        <w:keepNext/>
        <w:keepLines/>
      </w:pPr>
      <w:r>
        <w:rPr>
          <w:noProof/>
        </w:rPr>
        <w:drawing>
          <wp:inline distT="0" distB="0" distL="0" distR="0" wp14:anchorId="2D2CE671" wp14:editId="4277C9A6">
            <wp:extent cx="6309360" cy="3549015"/>
            <wp:effectExtent l="0" t="0" r="0" b="0"/>
            <wp:docPr id="116203232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32322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9069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75F065C5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39D0281F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74769405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5DC5E0BF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7B4BD009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07AFF7FC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3828E3FA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19FE448F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66B60BF2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09062B23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5629B34C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078B90B7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515471EB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2276F083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336B92EA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4F54C8BB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22371589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1BDE5532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6562E919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602D249E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1997C03C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0E85952E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08AB4EE0" w14:textId="77777777" w:rsidR="00E359F0" w:rsidRDefault="00E359F0" w:rsidP="000A0768">
      <w:pPr>
        <w:pStyle w:val="Header"/>
        <w:keepNext/>
        <w:keepLines/>
        <w:rPr>
          <w:b/>
          <w:bCs/>
        </w:rPr>
      </w:pPr>
    </w:p>
    <w:p w14:paraId="691E4566" w14:textId="35B8AC00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lastRenderedPageBreak/>
        <w:t>Reducing</w:t>
      </w:r>
    </w:p>
    <w:p w14:paraId="49593BB0" w14:textId="77777777" w:rsidR="000A0768" w:rsidRPr="000A0768" w:rsidRDefault="000A0768" w:rsidP="000A0768">
      <w:pPr>
        <w:pStyle w:val="Header"/>
        <w:keepNext/>
        <w:keepLines/>
        <w:rPr>
          <w:b/>
          <w:bCs/>
        </w:rPr>
      </w:pPr>
      <w:r w:rsidRPr="000A0768">
        <w:rPr>
          <w:b/>
          <w:bCs/>
        </w:rPr>
        <w:t>Page 198</w:t>
      </w:r>
    </w:p>
    <w:p w14:paraId="7F539C69" w14:textId="77777777" w:rsidR="000A0768" w:rsidRPr="000A0768" w:rsidRDefault="000A0768" w:rsidP="000A0768">
      <w:pPr>
        <w:pStyle w:val="Header"/>
        <w:keepNext/>
        <w:keepLines/>
        <w:numPr>
          <w:ilvl w:val="0"/>
          <w:numId w:val="21"/>
        </w:numPr>
      </w:pPr>
      <w:r w:rsidRPr="000A0768">
        <w:t>The first code example block is at the top of the page.</w:t>
      </w:r>
    </w:p>
    <w:p w14:paraId="45A4614E" w14:textId="77777777" w:rsidR="000A0768" w:rsidRPr="000A0768" w:rsidRDefault="000A0768" w:rsidP="000A0768">
      <w:pPr>
        <w:pStyle w:val="Header"/>
        <w:keepNext/>
        <w:keepLines/>
        <w:numPr>
          <w:ilvl w:val="0"/>
          <w:numId w:val="21"/>
        </w:numPr>
      </w:pPr>
      <w:r w:rsidRPr="000A0768">
        <w:t>The second code example block is about 3/4 the way down on the page and deals with lambda.</w:t>
      </w:r>
    </w:p>
    <w:p w14:paraId="4E35BC3C" w14:textId="77777777" w:rsidR="000A0768" w:rsidRDefault="000A0768" w:rsidP="000A0768">
      <w:pPr>
        <w:pStyle w:val="Header"/>
        <w:keepNext/>
        <w:keepLines/>
        <w:numPr>
          <w:ilvl w:val="0"/>
          <w:numId w:val="21"/>
        </w:numPr>
      </w:pPr>
      <w:r w:rsidRPr="000A0768">
        <w:t xml:space="preserve">The last code example block for this page is at the bottom.  It brings several of the concepts together into a single function.  It does not have a use </w:t>
      </w:r>
      <w:proofErr w:type="gramStart"/>
      <w:r w:rsidRPr="000A0768">
        <w:t>of</w:t>
      </w:r>
      <w:proofErr w:type="gramEnd"/>
      <w:r w:rsidRPr="000A0768">
        <w:t xml:space="preserve"> it in the example so you will need to write your own use of the function to show it works.</w:t>
      </w:r>
    </w:p>
    <w:p w14:paraId="518F35DA" w14:textId="77777777" w:rsidR="00E359F0" w:rsidRPr="000A0768" w:rsidRDefault="00E359F0" w:rsidP="00E359F0">
      <w:pPr>
        <w:pStyle w:val="Header"/>
        <w:keepNext/>
        <w:keepLines/>
      </w:pPr>
    </w:p>
    <w:p w14:paraId="3487A5C8" w14:textId="5D7320FC" w:rsidR="00F4650E" w:rsidRDefault="00AB0C50" w:rsidP="00F4650E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291B95FF" wp14:editId="57881E30">
            <wp:extent cx="6309360" cy="3549015"/>
            <wp:effectExtent l="0" t="0" r="0" b="0"/>
            <wp:docPr id="774101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1166" name="Picture 7741011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553A4" wp14:editId="1BFAFCBE">
            <wp:extent cx="6309360" cy="3549015"/>
            <wp:effectExtent l="0" t="0" r="0" b="0"/>
            <wp:docPr id="14594558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558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50E" w:rsidSect="00F3639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920E1" w14:textId="77777777" w:rsidR="003269DC" w:rsidRDefault="003269DC">
      <w:r>
        <w:separator/>
      </w:r>
    </w:p>
  </w:endnote>
  <w:endnote w:type="continuationSeparator" w:id="0">
    <w:p w14:paraId="5F7646B0" w14:textId="77777777" w:rsidR="003269DC" w:rsidRDefault="00326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030F" w14:textId="77777777" w:rsidR="009D0FF5" w:rsidRDefault="009D0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DAAF3" w14:textId="77777777" w:rsidR="003269DC" w:rsidRDefault="003269DC">
      <w:r>
        <w:separator/>
      </w:r>
    </w:p>
  </w:footnote>
  <w:footnote w:type="continuationSeparator" w:id="0">
    <w:p w14:paraId="231A5A4E" w14:textId="77777777" w:rsidR="003269DC" w:rsidRDefault="003269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01E1" w14:textId="77777777" w:rsidR="009D0FF5" w:rsidRDefault="009D0F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7ACC" w14:textId="77777777" w:rsidR="009D0FF5" w:rsidRDefault="009D0F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2A6F" w14:textId="77777777" w:rsidR="009D0FF5" w:rsidRDefault="009D0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C076D6"/>
    <w:multiLevelType w:val="multilevel"/>
    <w:tmpl w:val="77068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5E2AC9"/>
    <w:multiLevelType w:val="hybridMultilevel"/>
    <w:tmpl w:val="CDB8B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F11116"/>
    <w:multiLevelType w:val="multilevel"/>
    <w:tmpl w:val="63F88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5B4F15"/>
    <w:multiLevelType w:val="multilevel"/>
    <w:tmpl w:val="43BE1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E87A24"/>
    <w:multiLevelType w:val="multilevel"/>
    <w:tmpl w:val="2EC83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945D39"/>
    <w:multiLevelType w:val="multilevel"/>
    <w:tmpl w:val="57E2C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BD27DC"/>
    <w:multiLevelType w:val="hybridMultilevel"/>
    <w:tmpl w:val="C86C5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894FF6"/>
    <w:multiLevelType w:val="multilevel"/>
    <w:tmpl w:val="9C6A0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600ABD"/>
    <w:multiLevelType w:val="multilevel"/>
    <w:tmpl w:val="65FCC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FC6195"/>
    <w:multiLevelType w:val="multilevel"/>
    <w:tmpl w:val="BD1A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06530B"/>
    <w:multiLevelType w:val="multilevel"/>
    <w:tmpl w:val="182A7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220113">
    <w:abstractNumId w:val="9"/>
  </w:num>
  <w:num w:numId="2" w16cid:durableId="999037928">
    <w:abstractNumId w:val="7"/>
  </w:num>
  <w:num w:numId="3" w16cid:durableId="2095927470">
    <w:abstractNumId w:val="6"/>
  </w:num>
  <w:num w:numId="4" w16cid:durableId="1180505568">
    <w:abstractNumId w:val="5"/>
  </w:num>
  <w:num w:numId="5" w16cid:durableId="1508132346">
    <w:abstractNumId w:val="4"/>
  </w:num>
  <w:num w:numId="6" w16cid:durableId="2124881858">
    <w:abstractNumId w:val="8"/>
  </w:num>
  <w:num w:numId="7" w16cid:durableId="599725419">
    <w:abstractNumId w:val="3"/>
  </w:num>
  <w:num w:numId="8" w16cid:durableId="1067605785">
    <w:abstractNumId w:val="2"/>
  </w:num>
  <w:num w:numId="9" w16cid:durableId="1523666949">
    <w:abstractNumId w:val="1"/>
  </w:num>
  <w:num w:numId="10" w16cid:durableId="40593657">
    <w:abstractNumId w:val="0"/>
  </w:num>
  <w:num w:numId="11" w16cid:durableId="1349866407">
    <w:abstractNumId w:val="17"/>
  </w:num>
  <w:num w:numId="12" w16cid:durableId="312685443">
    <w:abstractNumId w:val="14"/>
  </w:num>
  <w:num w:numId="13" w16cid:durableId="1632979704">
    <w:abstractNumId w:val="15"/>
  </w:num>
  <w:num w:numId="14" w16cid:durableId="1771928876">
    <w:abstractNumId w:val="19"/>
  </w:num>
  <w:num w:numId="15" w16cid:durableId="724256094">
    <w:abstractNumId w:val="20"/>
  </w:num>
  <w:num w:numId="16" w16cid:durableId="1197618449">
    <w:abstractNumId w:val="22"/>
  </w:num>
  <w:num w:numId="17" w16cid:durableId="378356203">
    <w:abstractNumId w:val="18"/>
  </w:num>
  <w:num w:numId="18" w16cid:durableId="327028151">
    <w:abstractNumId w:val="23"/>
  </w:num>
  <w:num w:numId="19" w16cid:durableId="1653676845">
    <w:abstractNumId w:val="16"/>
  </w:num>
  <w:num w:numId="20" w16cid:durableId="1199514033">
    <w:abstractNumId w:val="21"/>
  </w:num>
  <w:num w:numId="21" w16cid:durableId="1247232152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337A7"/>
    <w:rsid w:val="0004034F"/>
    <w:rsid w:val="00051953"/>
    <w:rsid w:val="00060BCC"/>
    <w:rsid w:val="00062362"/>
    <w:rsid w:val="00070419"/>
    <w:rsid w:val="00083BFE"/>
    <w:rsid w:val="0008583B"/>
    <w:rsid w:val="000A0768"/>
    <w:rsid w:val="000A0C86"/>
    <w:rsid w:val="000A14BA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367A3"/>
    <w:rsid w:val="00150BF8"/>
    <w:rsid w:val="00156EB9"/>
    <w:rsid w:val="001637B6"/>
    <w:rsid w:val="001A08DE"/>
    <w:rsid w:val="001C1BB2"/>
    <w:rsid w:val="001D2378"/>
    <w:rsid w:val="001E6DC5"/>
    <w:rsid w:val="001E7D64"/>
    <w:rsid w:val="001F7408"/>
    <w:rsid w:val="002077DE"/>
    <w:rsid w:val="0024363C"/>
    <w:rsid w:val="00244DC6"/>
    <w:rsid w:val="00263D8E"/>
    <w:rsid w:val="002658A7"/>
    <w:rsid w:val="00267904"/>
    <w:rsid w:val="0027066B"/>
    <w:rsid w:val="00272DDC"/>
    <w:rsid w:val="002750F8"/>
    <w:rsid w:val="00275C3E"/>
    <w:rsid w:val="00290966"/>
    <w:rsid w:val="00290B40"/>
    <w:rsid w:val="002A0209"/>
    <w:rsid w:val="002A0E97"/>
    <w:rsid w:val="002A7C5E"/>
    <w:rsid w:val="002B1491"/>
    <w:rsid w:val="002B16C9"/>
    <w:rsid w:val="002D7ED5"/>
    <w:rsid w:val="002E4C58"/>
    <w:rsid w:val="002F442D"/>
    <w:rsid w:val="00324F8B"/>
    <w:rsid w:val="003269DC"/>
    <w:rsid w:val="00364A68"/>
    <w:rsid w:val="003A241A"/>
    <w:rsid w:val="003A46F9"/>
    <w:rsid w:val="003B583F"/>
    <w:rsid w:val="003D016B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3EED"/>
    <w:rsid w:val="00444FE8"/>
    <w:rsid w:val="004455C4"/>
    <w:rsid w:val="00451A38"/>
    <w:rsid w:val="00452B85"/>
    <w:rsid w:val="00454F12"/>
    <w:rsid w:val="0047415B"/>
    <w:rsid w:val="00492C16"/>
    <w:rsid w:val="00497330"/>
    <w:rsid w:val="004B1FB6"/>
    <w:rsid w:val="004C1E16"/>
    <w:rsid w:val="004D1541"/>
    <w:rsid w:val="004D4A9F"/>
    <w:rsid w:val="004E04CE"/>
    <w:rsid w:val="004E5377"/>
    <w:rsid w:val="00503412"/>
    <w:rsid w:val="005304CC"/>
    <w:rsid w:val="00543D80"/>
    <w:rsid w:val="00547DE2"/>
    <w:rsid w:val="00552532"/>
    <w:rsid w:val="00554B88"/>
    <w:rsid w:val="005623D4"/>
    <w:rsid w:val="0057098F"/>
    <w:rsid w:val="00575FE8"/>
    <w:rsid w:val="0059362E"/>
    <w:rsid w:val="0059502E"/>
    <w:rsid w:val="005A59B3"/>
    <w:rsid w:val="005B0158"/>
    <w:rsid w:val="005B0D4C"/>
    <w:rsid w:val="005B4DB0"/>
    <w:rsid w:val="005C6432"/>
    <w:rsid w:val="005D1C1A"/>
    <w:rsid w:val="005E0C0B"/>
    <w:rsid w:val="005E369C"/>
    <w:rsid w:val="005E5CF9"/>
    <w:rsid w:val="005E5E8A"/>
    <w:rsid w:val="00600EC9"/>
    <w:rsid w:val="00621A78"/>
    <w:rsid w:val="00633839"/>
    <w:rsid w:val="00634A91"/>
    <w:rsid w:val="00644D19"/>
    <w:rsid w:val="00651CFC"/>
    <w:rsid w:val="00657A13"/>
    <w:rsid w:val="00661505"/>
    <w:rsid w:val="00680547"/>
    <w:rsid w:val="0069127E"/>
    <w:rsid w:val="006B3E65"/>
    <w:rsid w:val="006C12D7"/>
    <w:rsid w:val="006C221B"/>
    <w:rsid w:val="006C312A"/>
    <w:rsid w:val="006C6690"/>
    <w:rsid w:val="006E198A"/>
    <w:rsid w:val="006E69DA"/>
    <w:rsid w:val="00701EF8"/>
    <w:rsid w:val="00702647"/>
    <w:rsid w:val="00733FE2"/>
    <w:rsid w:val="00740074"/>
    <w:rsid w:val="00745367"/>
    <w:rsid w:val="00754238"/>
    <w:rsid w:val="00755C94"/>
    <w:rsid w:val="00763097"/>
    <w:rsid w:val="00766A00"/>
    <w:rsid w:val="00767240"/>
    <w:rsid w:val="00780C6E"/>
    <w:rsid w:val="00795FCA"/>
    <w:rsid w:val="007A68B4"/>
    <w:rsid w:val="007E5E91"/>
    <w:rsid w:val="007E755A"/>
    <w:rsid w:val="007F327C"/>
    <w:rsid w:val="007F5540"/>
    <w:rsid w:val="007F571F"/>
    <w:rsid w:val="007F7724"/>
    <w:rsid w:val="00806989"/>
    <w:rsid w:val="00810278"/>
    <w:rsid w:val="0081337E"/>
    <w:rsid w:val="0082144A"/>
    <w:rsid w:val="008313FB"/>
    <w:rsid w:val="00844205"/>
    <w:rsid w:val="00845FFF"/>
    <w:rsid w:val="00854393"/>
    <w:rsid w:val="008557E0"/>
    <w:rsid w:val="00867BAE"/>
    <w:rsid w:val="008801DF"/>
    <w:rsid w:val="008825B0"/>
    <w:rsid w:val="00891A53"/>
    <w:rsid w:val="008938C4"/>
    <w:rsid w:val="008947E3"/>
    <w:rsid w:val="00897BF2"/>
    <w:rsid w:val="008A31F5"/>
    <w:rsid w:val="008B20B2"/>
    <w:rsid w:val="008B2B93"/>
    <w:rsid w:val="008B72DD"/>
    <w:rsid w:val="008D5FF4"/>
    <w:rsid w:val="008E3E02"/>
    <w:rsid w:val="008E4AF8"/>
    <w:rsid w:val="008E79B1"/>
    <w:rsid w:val="008F3AAC"/>
    <w:rsid w:val="009259D2"/>
    <w:rsid w:val="00941692"/>
    <w:rsid w:val="00947849"/>
    <w:rsid w:val="00960AC7"/>
    <w:rsid w:val="00963575"/>
    <w:rsid w:val="00964B35"/>
    <w:rsid w:val="009663E6"/>
    <w:rsid w:val="0098061D"/>
    <w:rsid w:val="00984A42"/>
    <w:rsid w:val="009878A7"/>
    <w:rsid w:val="00992B5E"/>
    <w:rsid w:val="009A4353"/>
    <w:rsid w:val="009B42A9"/>
    <w:rsid w:val="009B50E4"/>
    <w:rsid w:val="009C12C0"/>
    <w:rsid w:val="009C13AD"/>
    <w:rsid w:val="009C1AFE"/>
    <w:rsid w:val="009C296E"/>
    <w:rsid w:val="009C5AE1"/>
    <w:rsid w:val="009C77C7"/>
    <w:rsid w:val="009D0FF5"/>
    <w:rsid w:val="009D3A86"/>
    <w:rsid w:val="009E26D1"/>
    <w:rsid w:val="009E2C9B"/>
    <w:rsid w:val="009E4BA2"/>
    <w:rsid w:val="009E640E"/>
    <w:rsid w:val="00A01251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BDE"/>
    <w:rsid w:val="00A44E8D"/>
    <w:rsid w:val="00A46BEA"/>
    <w:rsid w:val="00A52667"/>
    <w:rsid w:val="00A62D74"/>
    <w:rsid w:val="00A70C6E"/>
    <w:rsid w:val="00A7125B"/>
    <w:rsid w:val="00A84450"/>
    <w:rsid w:val="00A86148"/>
    <w:rsid w:val="00AB0C50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4E2D"/>
    <w:rsid w:val="00B21859"/>
    <w:rsid w:val="00B21EB5"/>
    <w:rsid w:val="00B33CB9"/>
    <w:rsid w:val="00B54893"/>
    <w:rsid w:val="00B73AC4"/>
    <w:rsid w:val="00BA0F31"/>
    <w:rsid w:val="00BA45F6"/>
    <w:rsid w:val="00BB64C5"/>
    <w:rsid w:val="00BC01C9"/>
    <w:rsid w:val="00BC1A80"/>
    <w:rsid w:val="00BD385C"/>
    <w:rsid w:val="00BE1AD9"/>
    <w:rsid w:val="00BE3EDC"/>
    <w:rsid w:val="00BF7D66"/>
    <w:rsid w:val="00C01EA6"/>
    <w:rsid w:val="00C17DE5"/>
    <w:rsid w:val="00C20AAC"/>
    <w:rsid w:val="00C21718"/>
    <w:rsid w:val="00C23549"/>
    <w:rsid w:val="00C33BBD"/>
    <w:rsid w:val="00C378C8"/>
    <w:rsid w:val="00C513CA"/>
    <w:rsid w:val="00C60E53"/>
    <w:rsid w:val="00C613F8"/>
    <w:rsid w:val="00C70F72"/>
    <w:rsid w:val="00C7429A"/>
    <w:rsid w:val="00C744EE"/>
    <w:rsid w:val="00C76CE4"/>
    <w:rsid w:val="00C82862"/>
    <w:rsid w:val="00C83C9E"/>
    <w:rsid w:val="00C86906"/>
    <w:rsid w:val="00CB13EE"/>
    <w:rsid w:val="00CC09BA"/>
    <w:rsid w:val="00CE3211"/>
    <w:rsid w:val="00CF6D45"/>
    <w:rsid w:val="00D00F4A"/>
    <w:rsid w:val="00D068CB"/>
    <w:rsid w:val="00D1448D"/>
    <w:rsid w:val="00D33187"/>
    <w:rsid w:val="00D44B31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B31BA"/>
    <w:rsid w:val="00DB7995"/>
    <w:rsid w:val="00DC5902"/>
    <w:rsid w:val="00DE2174"/>
    <w:rsid w:val="00E00436"/>
    <w:rsid w:val="00E0413C"/>
    <w:rsid w:val="00E067AC"/>
    <w:rsid w:val="00E070EC"/>
    <w:rsid w:val="00E169C3"/>
    <w:rsid w:val="00E2244B"/>
    <w:rsid w:val="00E327C8"/>
    <w:rsid w:val="00E359F0"/>
    <w:rsid w:val="00E41B34"/>
    <w:rsid w:val="00E46979"/>
    <w:rsid w:val="00E56A1E"/>
    <w:rsid w:val="00E610C6"/>
    <w:rsid w:val="00E659E8"/>
    <w:rsid w:val="00E6784F"/>
    <w:rsid w:val="00E82E38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0D8C"/>
    <w:rsid w:val="00F44EBF"/>
    <w:rsid w:val="00F4650E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290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ListBullet2">
    <w:name w:val="List Bullet 2"/>
    <w:basedOn w:val="Normal"/>
    <w:autoRedefine/>
    <w:pPr>
      <w:numPr>
        <w:numId w:val="2"/>
      </w:numPr>
    </w:pPr>
  </w:style>
  <w:style w:type="paragraph" w:styleId="ListBullet3">
    <w:name w:val="List Bullet 3"/>
    <w:basedOn w:val="Normal"/>
    <w:autoRedefine/>
    <w:pPr>
      <w:numPr>
        <w:numId w:val="3"/>
      </w:numPr>
    </w:pPr>
  </w:style>
  <w:style w:type="paragraph" w:styleId="ListBullet4">
    <w:name w:val="List Bullet 4"/>
    <w:basedOn w:val="Normal"/>
    <w:autoRedefine/>
    <w:pPr>
      <w:numPr>
        <w:numId w:val="4"/>
      </w:numPr>
    </w:pPr>
  </w:style>
  <w:style w:type="paragraph" w:styleId="ListBullet5">
    <w:name w:val="List Bullet 5"/>
    <w:basedOn w:val="Normal"/>
    <w:autoRedefine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6</Pages>
  <Words>387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2133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2023-05-14T22:28:00Z</dcterms:created>
  <dcterms:modified xsi:type="dcterms:W3CDTF">2023-08-20T05:08:00Z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c7b99710f8464f461d7cbf0a7b02f886c397d06690595a75228bfcacb70defaa</vt:lpwstr>
  </property>
</Properties>
</file>